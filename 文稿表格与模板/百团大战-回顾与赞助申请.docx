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8FF7" w14:textId="441C228F" w:rsidR="00624C78" w:rsidRPr="00FA12F4" w:rsidRDefault="00777DB4" w:rsidP="0018179B">
      <w:pPr>
        <w:pStyle w:val="aa"/>
        <w:jc w:val="center"/>
        <w:rPr>
          <w:b/>
          <w:bCs/>
        </w:rPr>
      </w:pPr>
      <w:r w:rsidRPr="00FA12F4">
        <w:rPr>
          <w:rFonts w:hint="eastAsia"/>
          <w:b/>
          <w:bCs/>
        </w:rPr>
        <w:t>北京大学荆楚学生发展协会“百团大战”</w:t>
      </w:r>
      <w:r w:rsidR="00DC0CF4" w:rsidRPr="00FA12F4">
        <w:rPr>
          <w:rFonts w:hint="eastAsia"/>
          <w:b/>
          <w:bCs/>
        </w:rPr>
        <w:t>回顾与赞助申请</w:t>
      </w:r>
    </w:p>
    <w:p w14:paraId="66FA9CCE" w14:textId="5E48796B" w:rsidR="00F831C4" w:rsidRDefault="00F831C4" w:rsidP="006F48A1">
      <w:pPr>
        <w:spacing w:line="240" w:lineRule="auto"/>
        <w:ind w:right="48" w:firstLineChars="0" w:firstLine="0"/>
        <w:jc w:val="left"/>
        <w:rPr>
          <w:rFonts w:ascii="宋体" w:hAnsi="宋体"/>
          <w:b/>
          <w:bCs/>
          <w:kern w:val="0"/>
        </w:rPr>
      </w:pPr>
    </w:p>
    <w:p w14:paraId="6DF17977" w14:textId="7D90E2A5" w:rsidR="002F742A" w:rsidRPr="002F742A" w:rsidRDefault="002F742A" w:rsidP="002F742A">
      <w:pPr>
        <w:pStyle w:val="af"/>
        <w:numPr>
          <w:ilvl w:val="0"/>
          <w:numId w:val="12"/>
        </w:numPr>
        <w:spacing w:line="240" w:lineRule="auto"/>
        <w:ind w:leftChars="0" w:right="240" w:firstLineChars="0"/>
        <w:jc w:val="left"/>
        <w:rPr>
          <w:rFonts w:ascii="宋体" w:hAnsi="宋体"/>
          <w:b/>
          <w:bCs/>
          <w:kern w:val="0"/>
        </w:rPr>
      </w:pPr>
      <w:r w:rsidRPr="002F742A">
        <w:rPr>
          <w:rFonts w:ascii="宋体" w:hAnsi="宋体" w:hint="eastAsia"/>
          <w:b/>
          <w:bCs/>
          <w:kern w:val="0"/>
        </w:rPr>
        <w:t>协会介绍</w:t>
      </w:r>
    </w:p>
    <w:p w14:paraId="36164DA7" w14:textId="77777777" w:rsidR="002F742A" w:rsidRPr="002F742A" w:rsidRDefault="002F742A" w:rsidP="002F742A">
      <w:pPr>
        <w:spacing w:before="100" w:beforeAutospacing="1" w:after="100" w:afterAutospacing="1" w:line="240" w:lineRule="auto"/>
        <w:ind w:firstLine="480"/>
        <w:jc w:val="left"/>
        <w:rPr>
          <w:rFonts w:ascii="宋体" w:hAnsi="宋体"/>
          <w:kern w:val="0"/>
        </w:rPr>
      </w:pPr>
      <w:r w:rsidRPr="002F742A">
        <w:rPr>
          <w:rFonts w:ascii="宋体" w:hAnsi="宋体"/>
          <w:kern w:val="0"/>
        </w:rPr>
        <w:t>汉江千里浪，荆楚九州情。湖北，是千湖之省，鱼米之乡，九省通衢，人杰地灵。我们无法忘记无数个南望故乡的日子，我们身在燕园，也始终带着荆楚烙印。</w:t>
      </w:r>
    </w:p>
    <w:p w14:paraId="10ADCCD9" w14:textId="77777777" w:rsidR="002F742A" w:rsidRPr="002F742A" w:rsidRDefault="002F742A" w:rsidP="002F742A">
      <w:pPr>
        <w:spacing w:before="100" w:beforeAutospacing="1" w:after="100" w:afterAutospacing="1" w:line="240" w:lineRule="auto"/>
        <w:ind w:firstLineChars="0" w:firstLine="480"/>
        <w:jc w:val="left"/>
        <w:rPr>
          <w:rFonts w:ascii="宋体" w:hAnsi="宋体"/>
          <w:kern w:val="0"/>
        </w:rPr>
      </w:pPr>
      <w:r w:rsidRPr="002F742A">
        <w:rPr>
          <w:rFonts w:ascii="宋体" w:hAnsi="宋体"/>
          <w:kern w:val="0"/>
        </w:rPr>
        <w:t>作为北京大学众多地域类社团之一，协会成立的初衷是提供一个交流平台，方便校内湖北籍学生的沟通联系，共叙乡情，强化对家乡的归属感与认同感。在此基础上，服务每一位北大湖北籍学生的成长也是协会的宗旨。</w:t>
      </w:r>
    </w:p>
    <w:p w14:paraId="769857C0" w14:textId="77777777" w:rsidR="002F742A" w:rsidRPr="002F742A" w:rsidRDefault="002F742A" w:rsidP="002F742A">
      <w:pPr>
        <w:spacing w:before="100" w:beforeAutospacing="1" w:after="100" w:afterAutospacing="1" w:line="240" w:lineRule="auto"/>
        <w:ind w:firstLineChars="0" w:firstLine="480"/>
        <w:jc w:val="left"/>
        <w:rPr>
          <w:rFonts w:ascii="宋体" w:hAnsi="宋体"/>
          <w:kern w:val="0"/>
        </w:rPr>
      </w:pPr>
      <w:r w:rsidRPr="002F742A">
        <w:rPr>
          <w:rFonts w:ascii="宋体" w:hAnsi="宋体"/>
          <w:kern w:val="0"/>
        </w:rPr>
        <w:t>协会目前已同北大湖北招生组、北大湖北校友会、湖北省驻京办、北京湖北企业商会、以及部分北京高校与本协会性质类似的学生组织建立了一定的联系，旨在为湖北籍学生的发展提供全方位的帮助。</w:t>
      </w:r>
    </w:p>
    <w:p w14:paraId="4D6B666C" w14:textId="77777777" w:rsidR="002F742A" w:rsidRPr="002F742A" w:rsidRDefault="002F742A" w:rsidP="002F742A">
      <w:pPr>
        <w:spacing w:before="100" w:beforeAutospacing="1" w:after="100" w:afterAutospacing="1" w:line="240" w:lineRule="auto"/>
        <w:ind w:firstLineChars="0" w:firstLine="480"/>
        <w:jc w:val="left"/>
        <w:rPr>
          <w:rFonts w:ascii="宋体" w:hAnsi="宋体"/>
          <w:kern w:val="0"/>
        </w:rPr>
      </w:pPr>
      <w:r w:rsidRPr="002F742A">
        <w:rPr>
          <w:rFonts w:ascii="宋体" w:hAnsi="宋体"/>
          <w:kern w:val="0"/>
        </w:rPr>
        <w:t>协会自成立以来，兴办了“中部开讲”系列讲座、实践调研、会刊编辑、举办了“全员鄂人”文化衫征征订、“领航新燕”返乡宣讲活动、内部交流和迎新送往等活动，本学期“惟楚有材”系列采访、Mentor-Mentee活动正当时，发扬了湖北人团结友爱的精神，为各年级、各学院的湖北校友提供了一个长忆荆楚、畅叙乡亲的稳定平台，是每一个湖北学子在燕园的温馨家园！</w:t>
      </w:r>
    </w:p>
    <w:p w14:paraId="4C7D3036" w14:textId="01420478" w:rsidR="00D140C5" w:rsidRPr="00951978" w:rsidRDefault="00D140C5" w:rsidP="00951978">
      <w:pPr>
        <w:pStyle w:val="af"/>
        <w:spacing w:line="240" w:lineRule="auto"/>
        <w:ind w:leftChars="0" w:left="480" w:right="240" w:firstLineChars="0" w:firstLine="0"/>
        <w:jc w:val="left"/>
        <w:rPr>
          <w:rFonts w:ascii="宋体" w:hAnsi="宋体" w:hint="eastAsia"/>
          <w:kern w:val="0"/>
        </w:rPr>
      </w:pPr>
      <w:r>
        <w:rPr>
          <w:rFonts w:ascii="宋体" w:hAnsi="宋体" w:hint="eastAsia"/>
          <w:kern w:val="0"/>
        </w:rPr>
        <w:t>本次百团大战活动是荆楚协会迎新项目～</w:t>
      </w:r>
    </w:p>
    <w:p w14:paraId="31B14580" w14:textId="3C2D6E63" w:rsidR="006F48A1" w:rsidRPr="006F48A1" w:rsidRDefault="00BC2F33" w:rsidP="006F48A1">
      <w:pPr>
        <w:spacing w:line="240" w:lineRule="auto"/>
        <w:ind w:right="48" w:firstLineChars="0" w:firstLine="0"/>
        <w:jc w:val="left"/>
        <w:rPr>
          <w:rFonts w:ascii="宋体" w:hAnsi="宋体"/>
          <w:b/>
          <w:bCs/>
          <w:kern w:val="0"/>
        </w:rPr>
      </w:pPr>
      <w:r>
        <w:rPr>
          <w:rFonts w:ascii="宋体" w:hAnsi="宋体" w:hint="eastAsia"/>
          <w:b/>
          <w:bCs/>
          <w:kern w:val="0"/>
        </w:rPr>
        <w:t>二</w:t>
      </w:r>
      <w:r w:rsidR="00B30A73" w:rsidRPr="00B30A73">
        <w:rPr>
          <w:rFonts w:ascii="宋体" w:hAnsi="宋体" w:hint="eastAsia"/>
          <w:b/>
          <w:bCs/>
          <w:kern w:val="0"/>
        </w:rPr>
        <w:t>．活动回顾</w:t>
      </w:r>
    </w:p>
    <w:p w14:paraId="78C40661" w14:textId="77777777" w:rsidR="006F48A1" w:rsidRPr="006F48A1" w:rsidRDefault="006F48A1" w:rsidP="006F48A1">
      <w:pPr>
        <w:spacing w:line="0" w:lineRule="auto"/>
        <w:ind w:firstLineChars="0" w:firstLine="0"/>
        <w:jc w:val="left"/>
        <w:rPr>
          <w:rFonts w:ascii="宋体" w:hAnsi="宋体"/>
          <w:kern w:val="0"/>
          <w:sz w:val="2"/>
          <w:szCs w:val="2"/>
        </w:rPr>
      </w:pPr>
    </w:p>
    <w:p w14:paraId="1A1A4EDF" w14:textId="7DE3150A" w:rsidR="006F48A1" w:rsidRPr="006F48A1" w:rsidRDefault="006F48A1" w:rsidP="00100E1A">
      <w:pPr>
        <w:ind w:firstLine="480"/>
      </w:pPr>
      <w:r w:rsidRPr="006F48A1">
        <w:t>3</w:t>
      </w:r>
      <w:r w:rsidRPr="006F48A1">
        <w:t>月</w:t>
      </w:r>
      <w:r w:rsidRPr="006F48A1">
        <w:t>11</w:t>
      </w:r>
      <w:r w:rsidRPr="006F48A1">
        <w:t>日上午十点，我们带着周黑鸭、热干面与明信片，相约新太阳前</w:t>
      </w:r>
      <w:r w:rsidRPr="006F48A1">
        <w:t>13</w:t>
      </w:r>
      <w:r w:rsidRPr="006F48A1">
        <w:t>号摊位！热干面制作活动的短视频成为了</w:t>
      </w:r>
      <w:r w:rsidRPr="006F48A1">
        <w:rPr>
          <w:b/>
          <w:bCs/>
        </w:rPr>
        <w:t>北大团委百团大战推送的第一张动图</w:t>
      </w:r>
      <w:r w:rsidR="00100E1A">
        <w:rPr>
          <w:rFonts w:hint="eastAsia"/>
        </w:rPr>
        <w:t>！</w:t>
      </w:r>
    </w:p>
    <w:p w14:paraId="73E17F6B" w14:textId="1EEFBF5D" w:rsidR="006F48A1" w:rsidRPr="006F48A1" w:rsidRDefault="006F48A1" w:rsidP="006F48A1">
      <w:pPr>
        <w:ind w:firstLine="480"/>
      </w:pPr>
      <w:r w:rsidRPr="006F48A1">
        <w:t>活动开始前三天，我们便购买好了面条、芝麻酱等制作热干面的必要原料，并在活动前一天经过不断尝试，找出了各种酱料的最优配比，力求活动当天可以做出最地道的热干面。</w:t>
      </w:r>
    </w:p>
    <w:p w14:paraId="29A99331" w14:textId="2F1821F2" w:rsidR="00662166" w:rsidRPr="006F48A1" w:rsidRDefault="006F48A1" w:rsidP="003B3F0F">
      <w:pPr>
        <w:ind w:firstLine="480"/>
        <w:jc w:val="center"/>
        <w:rPr>
          <w:rFonts w:hint="eastAsia"/>
        </w:rPr>
      </w:pPr>
      <w:r w:rsidRPr="006F48A1">
        <w:t>活动开始前两天，我们突发奇想，选取了十二处湖北省景色，自行设计</w:t>
      </w:r>
      <w:r w:rsidR="00951978" w:rsidRPr="006F48A1">
        <w:rPr>
          <w:rFonts w:ascii="宋体" w:hAnsi="宋体"/>
          <w:kern w:val="0"/>
        </w:rPr>
        <w:fldChar w:fldCharType="begin"/>
      </w:r>
      <w:r w:rsidR="00951978" w:rsidRPr="006F48A1">
        <w:rPr>
          <w:rFonts w:ascii="宋体" w:hAnsi="宋体"/>
          <w:kern w:val="0"/>
        </w:rPr>
        <w:instrText xml:space="preserve"> INCLUDEPICTURE "https://mmbiz.qpic.cn/mmbiz_jpg/ckSfqu7LgAhYUHHCAyharAcib5vp0R6ANib2ENYZiaicCbBSZxaK61vhCVvFQV98ToTiaicZdMDALBym9lNLyUozRxIg/640?wx_fmt=jpeg" \* MERGEFORMATINET </w:instrText>
      </w:r>
      <w:r w:rsidR="00951978" w:rsidRPr="006F48A1">
        <w:rPr>
          <w:rFonts w:ascii="宋体" w:hAnsi="宋体"/>
          <w:kern w:val="0"/>
        </w:rPr>
        <w:fldChar w:fldCharType="separate"/>
      </w:r>
      <w:r w:rsidR="00951978" w:rsidRPr="006F48A1">
        <w:rPr>
          <w:rFonts w:ascii="宋体" w:hAnsi="宋体"/>
          <w:noProof/>
          <w:kern w:val="0"/>
        </w:rPr>
        <w:drawing>
          <wp:inline distT="0" distB="0" distL="0" distR="0" wp14:anchorId="4B7F922A" wp14:editId="78173DDB">
            <wp:extent cx="1095286" cy="1585302"/>
            <wp:effectExtent l="152400" t="152400" r="353060" b="358140"/>
            <wp:docPr id="16" name="图片 16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503" cy="1618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51978" w:rsidRPr="006F48A1">
        <w:rPr>
          <w:rFonts w:ascii="宋体" w:hAnsi="宋体"/>
          <w:kern w:val="0"/>
        </w:rPr>
        <w:fldChar w:fldCharType="end"/>
      </w:r>
    </w:p>
    <w:p w14:paraId="72D47518" w14:textId="77777777" w:rsidR="006F48A1" w:rsidRPr="00D176A2" w:rsidRDefault="006F48A1" w:rsidP="00662166">
      <w:pPr>
        <w:spacing w:line="240" w:lineRule="auto"/>
        <w:ind w:firstLineChars="0" w:firstLine="0"/>
        <w:jc w:val="center"/>
        <w:rPr>
          <w:rFonts w:ascii="楷体" w:eastAsia="楷体" w:hAnsi="楷体"/>
          <w:kern w:val="0"/>
          <w:sz w:val="21"/>
          <w:szCs w:val="21"/>
        </w:rPr>
      </w:pPr>
      <w:r w:rsidRPr="006F48A1">
        <w:rPr>
          <w:rFonts w:ascii="楷体" w:eastAsia="楷体" w:hAnsi="楷体"/>
          <w:kern w:val="0"/>
          <w:sz w:val="21"/>
          <w:szCs w:val="21"/>
        </w:rPr>
        <w:lastRenderedPageBreak/>
        <w:t>明信片设计图，图中四处风景分别为武当山、三峡大坝、黄鹤楼以及东湖磨山樱花园</w:t>
      </w:r>
    </w:p>
    <w:p w14:paraId="3F370821" w14:textId="77777777" w:rsidR="002F1AFD" w:rsidRPr="006F48A1" w:rsidRDefault="002F1AFD" w:rsidP="00662166">
      <w:pPr>
        <w:spacing w:line="240" w:lineRule="auto"/>
        <w:ind w:firstLineChars="0" w:firstLine="0"/>
        <w:jc w:val="center"/>
        <w:rPr>
          <w:rFonts w:ascii="宋体" w:hAnsi="宋体"/>
          <w:kern w:val="0"/>
          <w:sz w:val="18"/>
          <w:szCs w:val="18"/>
        </w:rPr>
      </w:pPr>
    </w:p>
    <w:p w14:paraId="5B9CFF3F" w14:textId="72C3E408" w:rsidR="006F48A1" w:rsidRPr="006F48A1" w:rsidRDefault="006F48A1" w:rsidP="006F48A1">
      <w:pPr>
        <w:spacing w:line="240" w:lineRule="auto"/>
        <w:ind w:firstLineChars="0" w:firstLine="480"/>
        <w:jc w:val="left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t>活动开始前一天，我们购买了周黑鸭。</w:t>
      </w:r>
      <w:r w:rsidRPr="006F48A1">
        <w:rPr>
          <w:rFonts w:ascii="宋体" w:hAnsi="宋体"/>
          <w:b/>
          <w:bCs/>
          <w:color w:val="FF0000"/>
          <w:kern w:val="0"/>
        </w:rPr>
        <w:t>当天晚上，向大家发出了“百团大战”不见不散的邀请函，短短一晚，便有5000+的阅读量以及数百的转发量。</w:t>
      </w:r>
    </w:p>
    <w:p w14:paraId="597CC1F7" w14:textId="6F9113A3" w:rsidR="006F48A1" w:rsidRPr="00F831C4" w:rsidRDefault="006F48A1" w:rsidP="00F831C4">
      <w:pPr>
        <w:spacing w:line="240" w:lineRule="auto"/>
        <w:ind w:firstLineChars="0" w:firstLine="0"/>
        <w:jc w:val="center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"https://mmbiz.qpic.cn/mmbiz_jpg/ckSfqu7LgAhYUHHCAyharAcib5vp0R6ANyBkep8IwXLqEJKB2bruap6UKnMJlaVbGPROo2KSGXkfLricLwc0xRTw/640?wx_fmt=jpeg"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3166EFA7" wp14:editId="12E59644">
            <wp:extent cx="2863726" cy="1086740"/>
            <wp:effectExtent l="152400" t="152400" r="349885" b="3613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81" cy="1104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6FAA112A" w14:textId="62CDC4D4" w:rsidR="006F48A1" w:rsidRPr="006F48A1" w:rsidRDefault="006F48A1" w:rsidP="002F1AFD">
      <w:pPr>
        <w:ind w:firstLine="482"/>
      </w:pPr>
      <w:r w:rsidRPr="006F48A1">
        <w:rPr>
          <w:b/>
          <w:bCs/>
        </w:rPr>
        <w:t>活动当天，盛况空前</w:t>
      </w:r>
      <w:r w:rsidR="002F1AFD">
        <w:rPr>
          <w:rFonts w:hint="eastAsia"/>
        </w:rPr>
        <w:t>。</w:t>
      </w:r>
      <w:r w:rsidRPr="006F48A1">
        <w:t>上午未到十点，便有同学早早在摊位前等待了。不时询问着何时可以吃到期待已久的周黑鸭。</w:t>
      </w:r>
    </w:p>
    <w:p w14:paraId="6A615C36" w14:textId="45C14700" w:rsidR="006F48A1" w:rsidRPr="006F48A1" w:rsidRDefault="006F48A1" w:rsidP="002566C3">
      <w:pPr>
        <w:spacing w:line="240" w:lineRule="auto"/>
        <w:ind w:firstLineChars="0" w:firstLine="0"/>
        <w:jc w:val="center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"https://mmbiz.qpic.cn/mmbiz_jpg/ckSfqu7LgAhYUHHCAyharAcib5vp0R6ANyhjSrcI7Wc4VoP3Yucj7Dy55dzqEeRo4qPrWuQSuaSics6gFhhDIdJw/640?wx_fmt=jpeg"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5504AA71" wp14:editId="3648C0B0">
            <wp:extent cx="1990469" cy="1813133"/>
            <wp:effectExtent l="152400" t="152400" r="359410" b="3587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46" cy="18607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"https://mmbiz.qpic.cn/mmbiz_jpg/ckSfqu7LgAhYUHHCAyharAcib5vp0R6AN3fmqWZl50GbKYlRC6emdmliaVDIJWAeiaHUBt5ibgicok3yNOu40JgchmQ/640?wx_fmt=jpeg"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2F0B838C" wp14:editId="4334F39F">
            <wp:extent cx="2095144" cy="1571737"/>
            <wp:effectExtent l="152400" t="152400" r="356235" b="3587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674" cy="1593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341B6972" w14:textId="77777777" w:rsidR="006F48A1" w:rsidRPr="006F48A1" w:rsidRDefault="006F48A1" w:rsidP="001732B2">
      <w:pPr>
        <w:spacing w:line="240" w:lineRule="auto"/>
        <w:ind w:firstLineChars="0" w:firstLine="0"/>
        <w:jc w:val="center"/>
        <w:rPr>
          <w:rFonts w:ascii="楷体" w:eastAsia="楷体" w:hAnsi="楷体"/>
          <w:kern w:val="0"/>
          <w:sz w:val="21"/>
          <w:szCs w:val="21"/>
        </w:rPr>
      </w:pPr>
      <w:r w:rsidRPr="006F48A1">
        <w:rPr>
          <w:rFonts w:ascii="楷体" w:eastAsia="楷体" w:hAnsi="楷体"/>
          <w:kern w:val="0"/>
          <w:sz w:val="21"/>
          <w:szCs w:val="21"/>
        </w:rPr>
        <w:t>准备发给大家的周黑鸭与明信片</w:t>
      </w:r>
    </w:p>
    <w:p w14:paraId="1AA90E7C" w14:textId="77777777" w:rsidR="006F48A1" w:rsidRPr="006F48A1" w:rsidRDefault="006F48A1" w:rsidP="006F48A1">
      <w:pPr>
        <w:spacing w:line="240" w:lineRule="auto"/>
        <w:ind w:firstLineChars="0" w:firstLine="480"/>
        <w:jc w:val="left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t>上午十点，活动正式开始，集满30个赞的同学们领到了自己心动的周黑鸭，同时也选取了一张美丽的湖北风光随身行。</w:t>
      </w:r>
    </w:p>
    <w:p w14:paraId="629D7D3E" w14:textId="6BB70E02" w:rsidR="006F48A1" w:rsidRPr="006F48A1" w:rsidRDefault="006F48A1" w:rsidP="002566C3">
      <w:pPr>
        <w:spacing w:line="240" w:lineRule="auto"/>
        <w:ind w:firstLineChars="0" w:firstLine="0"/>
        <w:jc w:val="center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"https://mmbiz.qpic.cn/mmbiz_jpg/ckSfqu7LgAhYUHHCAyharAcib5vp0R6ANGl3DL8jBEhlVkiatJ1PeAVhudTUqLelm76iaTmCQNs8GcyHgmREx47Eg/640?wx_fmt=jpeg"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67C26B2C" wp14:editId="33E69539">
            <wp:extent cx="1936580" cy="1452785"/>
            <wp:effectExtent l="152400" t="152400" r="349885" b="3511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592" cy="14632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"https://mmbiz.qpic.cn/mmbiz_jpg/ckSfqu7LgAhYUHHCAyharAcib5vp0R6ANkTL1kpOuw2iavAaKrPhdlicw4pG4HCcUfE8YOBMxicPNrHDznUYhMI7Jw/640?wx_fmt=jpeg"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2896649B" wp14:editId="7B2E0FEC">
            <wp:extent cx="1890045" cy="1422425"/>
            <wp:effectExtent l="152400" t="152400" r="358140" b="3556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919" cy="1439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4EDA9754" w14:textId="77777777" w:rsidR="006F48A1" w:rsidRPr="006F48A1" w:rsidRDefault="006F48A1" w:rsidP="001732B2">
      <w:pPr>
        <w:spacing w:line="240" w:lineRule="auto"/>
        <w:ind w:firstLineChars="0" w:firstLine="0"/>
        <w:jc w:val="center"/>
        <w:rPr>
          <w:rFonts w:ascii="楷体" w:eastAsia="楷体" w:hAnsi="楷体"/>
          <w:kern w:val="0"/>
          <w:sz w:val="21"/>
          <w:szCs w:val="21"/>
        </w:rPr>
      </w:pPr>
      <w:r w:rsidRPr="006F48A1">
        <w:rPr>
          <w:rFonts w:ascii="楷体" w:eastAsia="楷体" w:hAnsi="楷体"/>
          <w:kern w:val="0"/>
          <w:sz w:val="21"/>
          <w:szCs w:val="21"/>
        </w:rPr>
        <w:t>同学们领取周黑鸭以及明信片</w:t>
      </w:r>
    </w:p>
    <w:p w14:paraId="2DC3375A" w14:textId="6C98D0DE" w:rsidR="006F48A1" w:rsidRPr="006F48A1" w:rsidRDefault="006F48A1" w:rsidP="006F48A1">
      <w:pPr>
        <w:spacing w:line="240" w:lineRule="auto"/>
        <w:ind w:firstLineChars="0" w:firstLine="0"/>
        <w:jc w:val="left"/>
        <w:rPr>
          <w:rFonts w:ascii="宋体" w:hAnsi="宋体"/>
          <w:kern w:val="0"/>
        </w:rPr>
      </w:pPr>
    </w:p>
    <w:p w14:paraId="352F5163" w14:textId="77777777" w:rsidR="006F48A1" w:rsidRDefault="006F48A1" w:rsidP="006F48A1">
      <w:pPr>
        <w:spacing w:line="240" w:lineRule="auto"/>
        <w:ind w:firstLineChars="0" w:firstLine="480"/>
        <w:jc w:val="left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lastRenderedPageBreak/>
        <w:t>十点三十分，随着第一锅热气腾腾的面条出锅，活动来到了新的高潮。一份份装在小碗里的碱面，一包包整理有序的调味料，同学们自由选取，自由搭配，调出了自己心中最美味的热干面。</w:t>
      </w:r>
    </w:p>
    <w:p w14:paraId="20EAD120" w14:textId="55B735F6" w:rsidR="002566C3" w:rsidRPr="006F48A1" w:rsidRDefault="002566C3" w:rsidP="006F48A1">
      <w:pPr>
        <w:spacing w:line="240" w:lineRule="auto"/>
        <w:ind w:firstLineChars="0" w:firstLine="480"/>
        <w:jc w:val="left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"https://mmbiz.qpic.cn/mmbiz_jpg/ckSfqu7LgAhYUHHCAyharAcib5vp0R6AN9BSHyKNuzxM3Dq0rtkpv2arj1ILPHmItkvQiaoDWYcwtjiaADQ2QdfVQ/640?wx_fmt=jpeg"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30AB482F" wp14:editId="6D45E54B">
            <wp:extent cx="1870128" cy="1402934"/>
            <wp:effectExtent l="152400" t="152400" r="352425" b="3498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790" cy="14566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"https://mmbiz.qpic.cn/mmbiz_jpg/ckSfqu7LgAhYUHHCAyharAcib5vp0R6ANjuEpC13sDhjMLSQY8f8ibWF2Fv6aaibr5fyKtzFib45rglFSPmnbNHSVg/640?wx_fmt=jpeg"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709E150D" wp14:editId="01D43F29">
            <wp:extent cx="1864408" cy="1398642"/>
            <wp:effectExtent l="152400" t="152400" r="358140" b="3543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716" cy="146638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735206B2" w14:textId="15BED9D3" w:rsidR="006F48A1" w:rsidRPr="006F48A1" w:rsidRDefault="006F48A1" w:rsidP="002566C3">
      <w:pPr>
        <w:spacing w:line="240" w:lineRule="auto"/>
        <w:ind w:firstLineChars="0" w:firstLine="0"/>
        <w:jc w:val="center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"https://mmbiz.qpic.cn/mmbiz_jpg/ckSfqu7LgAhYUHHCAyharAcib5vp0R6ANmnlibaDibKebLUePZibX5JVblKEarBtZmS3LBoTUXQFSfla1GqRIL7Aibg/640?wx_fmt=jpeg"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78DD5D40" wp14:editId="50F0507B">
            <wp:extent cx="1238581" cy="1384419"/>
            <wp:effectExtent l="152400" t="152400" r="361950" b="3556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901" cy="14417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"https://mmbiz.qpic.cn/mmbiz_jpg/ckSfqu7LgAhYUHHCAyharAcib5vp0R6ANnnibMDVDYic8MFTHs32Dzo2HkBtjT57XAuAZibibFpAQZdicZ3fSCgSzz2w/640?wx_fmt=jpeg"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5F4F495F" wp14:editId="0D3592E6">
            <wp:extent cx="1852638" cy="1389813"/>
            <wp:effectExtent l="152400" t="152400" r="357505" b="3505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572" cy="1414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"https://mmbiz.qpic.cn/mmbiz_jpg/ckSfqu7LgAhYUHHCAyharAcib5vp0R6ANiceCFE4ibQbicP62sBCHhAWTJw0Y34qoKzKHE9lM7RwpglEhemPSH9ibOw/640?wx_fmt=jpeg"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7FBEBBB7" wp14:editId="750D7794">
            <wp:extent cx="2615143" cy="1961830"/>
            <wp:effectExtent l="152400" t="152400" r="356870" b="3498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72" cy="19913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2CD7E2A9" w14:textId="77777777" w:rsidR="006F48A1" w:rsidRPr="006F48A1" w:rsidRDefault="006F48A1" w:rsidP="002566C3">
      <w:pPr>
        <w:ind w:firstLine="480"/>
      </w:pPr>
      <w:r w:rsidRPr="006F48A1">
        <w:t>一碗热干面诞生的过程：在锅里煮熟，随后盛放在一个个小碗里；每个人加上喜欢的酱料，搅拌均匀，就可以享受美味啦！</w:t>
      </w:r>
    </w:p>
    <w:p w14:paraId="711F3AF1" w14:textId="1F9AF9E8" w:rsidR="006F48A1" w:rsidRPr="006F48A1" w:rsidRDefault="002566C3" w:rsidP="006F48A1">
      <w:pPr>
        <w:spacing w:line="240" w:lineRule="auto"/>
        <w:ind w:firstLineChars="0" w:firstLine="0"/>
        <w:jc w:val="left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lastRenderedPageBreak/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"https://mmbiz.qpic.cn/sz_mmbiz_gif/Hv5Kq9DE2HQeSoWoQsUyX6eqDZ2mC5gOHzphGXiaVacJPNZ7fRJicN4SG40aTerOsialR735bjuOGbZrib1bYqOumw/640?wx_fmt=gif"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17720616" wp14:editId="0C603471">
            <wp:extent cx="5274310" cy="29673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56252FAD" w14:textId="77777777" w:rsidR="006F48A1" w:rsidRPr="006F48A1" w:rsidRDefault="006F48A1" w:rsidP="009B46C7">
      <w:pPr>
        <w:spacing w:line="240" w:lineRule="auto"/>
        <w:ind w:firstLineChars="0" w:firstLine="0"/>
        <w:jc w:val="center"/>
        <w:rPr>
          <w:rFonts w:ascii="楷体" w:eastAsia="楷体" w:hAnsi="楷体"/>
          <w:kern w:val="0"/>
          <w:sz w:val="21"/>
          <w:szCs w:val="21"/>
        </w:rPr>
      </w:pPr>
      <w:r w:rsidRPr="006F48A1">
        <w:rPr>
          <w:rFonts w:ascii="楷体" w:eastAsia="楷体" w:hAnsi="楷体"/>
          <w:kern w:val="0"/>
          <w:sz w:val="21"/>
          <w:szCs w:val="21"/>
        </w:rPr>
        <w:t>制作热干面的过程也是团委推送的第一张图，排面！！</w:t>
      </w:r>
    </w:p>
    <w:p w14:paraId="6BA2F110" w14:textId="77777777" w:rsidR="006F48A1" w:rsidRPr="006F48A1" w:rsidRDefault="006F48A1" w:rsidP="006F48A1">
      <w:pPr>
        <w:spacing w:line="240" w:lineRule="auto"/>
        <w:ind w:firstLineChars="0" w:firstLine="0"/>
        <w:jc w:val="left"/>
        <w:rPr>
          <w:rFonts w:ascii="宋体" w:hAnsi="宋体"/>
          <w:kern w:val="0"/>
        </w:rPr>
      </w:pPr>
    </w:p>
    <w:p w14:paraId="53897619" w14:textId="45BD33E3" w:rsidR="006F48A1" w:rsidRPr="006F48A1" w:rsidRDefault="006F48A1" w:rsidP="00864E2E">
      <w:pPr>
        <w:ind w:firstLine="480"/>
      </w:pPr>
      <w:r w:rsidRPr="006F48A1">
        <w:t>活动当天，同学们热情一直很高，对热干面的兴趣与热爱从早到晚一刻不歇，每次才出锅的面条，多至十几份，也能在短短几分钟内耗尽。芝麻酱与其他酱料的香气也久久萦绕在摊位前，让燕园内的每一颗荆楚心，都能感到来着家乡的慰藉。</w:t>
      </w:r>
    </w:p>
    <w:p w14:paraId="6695295C" w14:textId="10EB8F32" w:rsidR="006F48A1" w:rsidRPr="006F48A1" w:rsidRDefault="006F48A1" w:rsidP="003E7C55">
      <w:pPr>
        <w:ind w:firstLine="480"/>
      </w:pPr>
      <w:r w:rsidRPr="006F48A1">
        <w:t>随着太阳西沉，一天的活动也落下了帷幕。虽说活动告一段落，但同学们的心情仍难以平静。朋友圈，聊天仍可见对活动的赞叹与不舍。</w:t>
      </w:r>
    </w:p>
    <w:p w14:paraId="03609EAB" w14:textId="6958F47F" w:rsidR="006F48A1" w:rsidRPr="006F48A1" w:rsidRDefault="006F48A1" w:rsidP="005F51EE">
      <w:pPr>
        <w:spacing w:line="240" w:lineRule="auto"/>
        <w:ind w:firstLineChars="0" w:firstLine="0"/>
        <w:jc w:val="center"/>
        <w:rPr>
          <w:rFonts w:ascii="宋体" w:hAnsi="宋体"/>
          <w:kern w:val="0"/>
        </w:rPr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"https://mmbiz.qpic.cn/mmbiz_jpg/ckSfqu7LgAhYUHHCAyharAcib5vp0R6AN9lK3icD5QGpFXRD95Z4G0GVs9picTsOyfx1vGwx0pIXDZ3BLUY3ru9XQ/640?wx_fmt=jpeg"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1C26A975" wp14:editId="714C18E3">
            <wp:extent cx="2001118" cy="1001282"/>
            <wp:effectExtent l="152400" t="152400" r="348615" b="3581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972" cy="10217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"https://mmbiz.qpic.cn/mmbiz_jpg/ckSfqu7LgAhYUHHCAyharAcib5vp0R6ANrib05x9TkkWkcMZ4o9kmlOZsFpsHkicEMyAOzfVjNJia9nAv1sB7122CA/640?wx_fmt=jpeg"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123FABB3" wp14:editId="69052F0E">
            <wp:extent cx="1912255" cy="1008849"/>
            <wp:effectExtent l="152400" t="152400" r="361315" b="3505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397" cy="1051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2CB3BD58" w14:textId="77777777" w:rsidR="006F48A1" w:rsidRDefault="006F48A1" w:rsidP="00E378BC">
      <w:pPr>
        <w:spacing w:line="240" w:lineRule="auto"/>
        <w:ind w:firstLineChars="0" w:firstLine="0"/>
        <w:jc w:val="center"/>
        <w:rPr>
          <w:rFonts w:ascii="楷体" w:eastAsia="楷体" w:hAnsi="楷体"/>
          <w:kern w:val="0"/>
          <w:sz w:val="21"/>
          <w:szCs w:val="21"/>
        </w:rPr>
      </w:pPr>
      <w:r w:rsidRPr="006F48A1">
        <w:rPr>
          <w:rFonts w:ascii="楷体" w:eastAsia="楷体" w:hAnsi="楷体"/>
          <w:kern w:val="0"/>
          <w:sz w:val="21"/>
          <w:szCs w:val="21"/>
        </w:rPr>
        <w:t>笔者微信朋友圈及聊天对活动的反馈</w:t>
      </w:r>
    </w:p>
    <w:p w14:paraId="7BE80BFA" w14:textId="77777777" w:rsidR="00BE63DA" w:rsidRPr="006F48A1" w:rsidRDefault="00BE63DA" w:rsidP="00E378BC">
      <w:pPr>
        <w:spacing w:line="240" w:lineRule="auto"/>
        <w:ind w:firstLineChars="0" w:firstLine="0"/>
        <w:jc w:val="center"/>
        <w:rPr>
          <w:rFonts w:ascii="楷体" w:eastAsia="楷体" w:hAnsi="楷体"/>
          <w:kern w:val="0"/>
          <w:sz w:val="21"/>
          <w:szCs w:val="21"/>
        </w:rPr>
      </w:pPr>
    </w:p>
    <w:p w14:paraId="0673ADCB" w14:textId="77777777" w:rsidR="006F48A1" w:rsidRPr="006F48A1" w:rsidRDefault="006F48A1" w:rsidP="006F48A1">
      <w:pPr>
        <w:spacing w:line="240" w:lineRule="auto"/>
        <w:ind w:firstLineChars="0" w:firstLine="480"/>
        <w:jc w:val="left"/>
        <w:rPr>
          <w:rFonts w:ascii="宋体" w:hAnsi="宋体"/>
          <w:kern w:val="0"/>
        </w:rPr>
      </w:pPr>
      <w:r w:rsidRPr="006F48A1">
        <w:t>至此，本次的</w:t>
      </w:r>
      <w:r w:rsidRPr="006F48A1">
        <w:t>“</w:t>
      </w:r>
      <w:r w:rsidRPr="006F48A1">
        <w:t>百团大战</w:t>
      </w:r>
      <w:r w:rsidRPr="006F48A1">
        <w:t>”</w:t>
      </w:r>
      <w:r w:rsidRPr="006F48A1">
        <w:t>招新活动也圆满结束了！未来，协会也将举办更多有意义且有趣的活动，更好地服务每一位在燕园的湖北籍学子</w:t>
      </w:r>
      <w:r w:rsidRPr="006F48A1">
        <w:rPr>
          <w:rFonts w:ascii="宋体" w:hAnsi="宋体"/>
          <w:kern w:val="0"/>
        </w:rPr>
        <w:t>！</w:t>
      </w:r>
    </w:p>
    <w:p w14:paraId="481458B7" w14:textId="39F97E11" w:rsidR="006F48A1" w:rsidRDefault="006F48A1" w:rsidP="00100E1A">
      <w:pPr>
        <w:spacing w:line="240" w:lineRule="auto"/>
        <w:ind w:firstLineChars="0" w:firstLine="0"/>
        <w:jc w:val="left"/>
        <w:rPr>
          <w:rFonts w:ascii="宋体" w:hAnsi="宋体"/>
          <w:kern w:val="0"/>
        </w:rPr>
      </w:pPr>
    </w:p>
    <w:p w14:paraId="156DE414" w14:textId="009A53A8" w:rsidR="00B30A73" w:rsidRPr="006F48A1" w:rsidRDefault="004F25AB" w:rsidP="00B30A73">
      <w:pPr>
        <w:spacing w:line="240" w:lineRule="auto"/>
        <w:ind w:right="48" w:firstLineChars="0" w:firstLine="0"/>
        <w:jc w:val="left"/>
        <w:rPr>
          <w:rFonts w:ascii="宋体" w:hAnsi="宋体"/>
          <w:b/>
          <w:bCs/>
          <w:kern w:val="0"/>
        </w:rPr>
      </w:pPr>
      <w:r>
        <w:rPr>
          <w:rFonts w:ascii="宋体" w:hAnsi="宋体" w:hint="eastAsia"/>
          <w:b/>
          <w:bCs/>
          <w:kern w:val="0"/>
        </w:rPr>
        <w:t>三</w:t>
      </w:r>
      <w:r w:rsidR="00B30A73" w:rsidRPr="00B30A73">
        <w:rPr>
          <w:rFonts w:ascii="宋体" w:hAnsi="宋体" w:hint="eastAsia"/>
          <w:b/>
          <w:bCs/>
          <w:kern w:val="0"/>
        </w:rPr>
        <w:t>．</w:t>
      </w:r>
      <w:r w:rsidR="00B30A73">
        <w:rPr>
          <w:rFonts w:ascii="宋体" w:hAnsi="宋体" w:hint="eastAsia"/>
          <w:b/>
          <w:bCs/>
          <w:kern w:val="0"/>
        </w:rPr>
        <w:t>赞助邀约</w:t>
      </w:r>
    </w:p>
    <w:p w14:paraId="4FC86AAE" w14:textId="77777777" w:rsidR="00B30A73" w:rsidRDefault="00B30A73" w:rsidP="00100E1A">
      <w:pPr>
        <w:spacing w:line="240" w:lineRule="auto"/>
        <w:ind w:firstLineChars="0" w:firstLine="0"/>
        <w:jc w:val="left"/>
        <w:rPr>
          <w:rFonts w:ascii="宋体" w:hAnsi="宋体"/>
          <w:kern w:val="0"/>
        </w:rPr>
      </w:pPr>
    </w:p>
    <w:p w14:paraId="0B5FD15F" w14:textId="2D20924D" w:rsidR="00AF5EDE" w:rsidRDefault="00040B8E" w:rsidP="00040B8E">
      <w:pPr>
        <w:ind w:firstLine="480"/>
      </w:pPr>
      <w:r>
        <w:rPr>
          <w:rFonts w:hint="eastAsia"/>
        </w:rPr>
        <w:lastRenderedPageBreak/>
        <w:t>本次活动宣传推送阅读量如上文所述，达到</w:t>
      </w:r>
      <w:r>
        <w:rPr>
          <w:rFonts w:hint="eastAsia"/>
        </w:rPr>
        <w:t>5</w:t>
      </w:r>
      <w:r>
        <w:t>000+</w:t>
      </w:r>
      <w:r>
        <w:rPr>
          <w:rFonts w:hint="eastAsia"/>
        </w:rPr>
        <w:t>，转发一百余次～</w:t>
      </w:r>
      <w:r w:rsidR="002525E1">
        <w:rPr>
          <w:rFonts w:hint="eastAsia"/>
        </w:rPr>
        <w:t>，登上北京大学团委官方公众号开头～</w:t>
      </w:r>
    </w:p>
    <w:p w14:paraId="3AFA9202" w14:textId="63E82AC1" w:rsidR="006F48A1" w:rsidRPr="00040B8E" w:rsidRDefault="00040B8E" w:rsidP="00040B8E">
      <w:pPr>
        <w:ind w:firstLine="480"/>
        <w:jc w:val="center"/>
      </w:pPr>
      <w:r w:rsidRPr="006F48A1">
        <w:rPr>
          <w:rFonts w:ascii="宋体" w:hAnsi="宋体"/>
          <w:kern w:val="0"/>
        </w:rPr>
        <w:fldChar w:fldCharType="begin"/>
      </w:r>
      <w:r w:rsidRPr="006F48A1">
        <w:rPr>
          <w:rFonts w:ascii="宋体" w:hAnsi="宋体"/>
          <w:kern w:val="0"/>
        </w:rPr>
        <w:instrText xml:space="preserve"> INCLUDEPICTURE "https://mmbiz.qpic.cn/mmbiz_jpg/ckSfqu7LgAhYUHHCAyharAcib5vp0R6ANyBkep8IwXLqEJKB2bruap6UKnMJlaVbGPROo2KSGXkfLricLwc0xRTw/640?wx_fmt=jpeg" \* MERGEFORMATINET </w:instrText>
      </w:r>
      <w:r w:rsidRPr="006F48A1">
        <w:rPr>
          <w:rFonts w:ascii="宋体" w:hAnsi="宋体"/>
          <w:kern w:val="0"/>
        </w:rPr>
        <w:fldChar w:fldCharType="separate"/>
      </w:r>
      <w:r w:rsidRPr="006F48A1">
        <w:rPr>
          <w:rFonts w:ascii="宋体" w:hAnsi="宋体"/>
          <w:noProof/>
          <w:kern w:val="0"/>
        </w:rPr>
        <w:drawing>
          <wp:inline distT="0" distB="0" distL="0" distR="0" wp14:anchorId="61FAAE49" wp14:editId="68FD1543">
            <wp:extent cx="2863726" cy="1086740"/>
            <wp:effectExtent l="152400" t="152400" r="349885" b="3613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81" cy="11041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F48A1">
        <w:rPr>
          <w:rFonts w:ascii="宋体" w:hAnsi="宋体"/>
          <w:kern w:val="0"/>
        </w:rPr>
        <w:fldChar w:fldCharType="end"/>
      </w:r>
    </w:p>
    <w:p w14:paraId="48C778DB" w14:textId="3850FF21" w:rsidR="00777DB4" w:rsidRDefault="002525E1" w:rsidP="002525E1">
      <w:pPr>
        <w:ind w:firstLine="480"/>
        <w:rPr>
          <w:iCs/>
          <w:color w:val="FF0000"/>
        </w:rPr>
      </w:pPr>
      <w:r w:rsidRPr="002525E1">
        <w:rPr>
          <w:rFonts w:hint="eastAsia"/>
          <w:iCs/>
          <w:color w:val="FF0000"/>
        </w:rPr>
        <w:t>赞助活动我们将在回顾推送开头标明“百团大战由‘中国移动’赞助”，面由北京大学全湖北籍学子（近两千人）宣传，</w:t>
      </w:r>
      <w:r w:rsidR="007C4C12">
        <w:rPr>
          <w:rFonts w:hint="eastAsia"/>
          <w:iCs/>
          <w:color w:val="FF0000"/>
        </w:rPr>
        <w:t>申请</w:t>
      </w:r>
      <w:r w:rsidRPr="002525E1">
        <w:rPr>
          <w:rFonts w:hint="eastAsia"/>
          <w:iCs/>
          <w:color w:val="FF0000"/>
        </w:rPr>
        <w:t>赞助总金额为：</w:t>
      </w:r>
      <w:r w:rsidRPr="002525E1">
        <w:rPr>
          <w:iCs/>
          <w:color w:val="FF0000"/>
        </w:rPr>
        <w:t>4005.44</w:t>
      </w:r>
    </w:p>
    <w:p w14:paraId="006DE975" w14:textId="36818C7D" w:rsidR="003D4DA3" w:rsidRPr="003D4DA3" w:rsidRDefault="003D4DA3" w:rsidP="002525E1">
      <w:pPr>
        <w:ind w:firstLine="480"/>
        <w:rPr>
          <w:iCs/>
          <w:color w:val="000000" w:themeColor="text1"/>
        </w:rPr>
      </w:pPr>
      <w:r w:rsidRPr="003D4DA3">
        <w:rPr>
          <w:rFonts w:hint="eastAsia"/>
          <w:iCs/>
          <w:color w:val="000000" w:themeColor="text1"/>
        </w:rPr>
        <w:t>明细如下：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1438"/>
        <w:gridCol w:w="1659"/>
        <w:gridCol w:w="1660"/>
      </w:tblGrid>
      <w:tr w:rsidR="00777DB4" w14:paraId="07408833" w14:textId="77777777" w:rsidTr="00777DB4">
        <w:tc>
          <w:tcPr>
            <w:tcW w:w="2122" w:type="dxa"/>
          </w:tcPr>
          <w:p w14:paraId="6B26F1FB" w14:textId="74AFA8AE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项目</w:t>
            </w:r>
          </w:p>
        </w:tc>
        <w:tc>
          <w:tcPr>
            <w:tcW w:w="1417" w:type="dxa"/>
          </w:tcPr>
          <w:p w14:paraId="501E0DB0" w14:textId="2FBC94DE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单价</w:t>
            </w:r>
          </w:p>
        </w:tc>
        <w:tc>
          <w:tcPr>
            <w:tcW w:w="1438" w:type="dxa"/>
          </w:tcPr>
          <w:p w14:paraId="2BFFFB2C" w14:textId="03DA7A41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数量</w:t>
            </w:r>
          </w:p>
        </w:tc>
        <w:tc>
          <w:tcPr>
            <w:tcW w:w="1659" w:type="dxa"/>
          </w:tcPr>
          <w:p w14:paraId="16537F7C" w14:textId="45A36E2A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总额</w:t>
            </w:r>
          </w:p>
        </w:tc>
        <w:tc>
          <w:tcPr>
            <w:tcW w:w="1660" w:type="dxa"/>
          </w:tcPr>
          <w:p w14:paraId="1C4E69E0" w14:textId="2C1F6563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</w:p>
        </w:tc>
      </w:tr>
      <w:tr w:rsidR="00777DB4" w14:paraId="25347D17" w14:textId="77777777" w:rsidTr="00777DB4">
        <w:tc>
          <w:tcPr>
            <w:tcW w:w="2122" w:type="dxa"/>
          </w:tcPr>
          <w:p w14:paraId="51B5CD7D" w14:textId="4F981D6F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周黑鸭鸭脖</w:t>
            </w:r>
            <w:r>
              <w:rPr>
                <w:rFonts w:hint="eastAsia"/>
                <w:iCs/>
              </w:rPr>
              <w:t>+</w:t>
            </w:r>
            <w:r>
              <w:rPr>
                <w:rFonts w:hint="eastAsia"/>
                <w:iCs/>
              </w:rPr>
              <w:t>锁骨</w:t>
            </w:r>
          </w:p>
        </w:tc>
        <w:tc>
          <w:tcPr>
            <w:tcW w:w="1417" w:type="dxa"/>
          </w:tcPr>
          <w:p w14:paraId="469920C2" w14:textId="06BEE644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  <w:r>
              <w:rPr>
                <w:iCs/>
              </w:rPr>
              <w:t>2.9</w:t>
            </w:r>
          </w:p>
        </w:tc>
        <w:tc>
          <w:tcPr>
            <w:tcW w:w="1438" w:type="dxa"/>
          </w:tcPr>
          <w:p w14:paraId="7B8A7EFA" w14:textId="2CF5EB82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5</w:t>
            </w:r>
          </w:p>
        </w:tc>
        <w:tc>
          <w:tcPr>
            <w:tcW w:w="1659" w:type="dxa"/>
          </w:tcPr>
          <w:p w14:paraId="0B36281F" w14:textId="0874AB71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822.5</w:t>
            </w:r>
          </w:p>
        </w:tc>
        <w:tc>
          <w:tcPr>
            <w:tcW w:w="1660" w:type="dxa"/>
          </w:tcPr>
          <w:p w14:paraId="37ADE4EF" w14:textId="4094A0B3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美团</w:t>
            </w:r>
          </w:p>
        </w:tc>
      </w:tr>
      <w:tr w:rsidR="00777DB4" w14:paraId="227BC39B" w14:textId="77777777" w:rsidTr="00777DB4">
        <w:tc>
          <w:tcPr>
            <w:tcW w:w="2122" w:type="dxa"/>
          </w:tcPr>
          <w:p w14:paraId="69AFB425" w14:textId="0B23175F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周黑鸭鸭翅</w:t>
            </w:r>
          </w:p>
        </w:tc>
        <w:tc>
          <w:tcPr>
            <w:tcW w:w="1417" w:type="dxa"/>
          </w:tcPr>
          <w:p w14:paraId="149ED2A6" w14:textId="3DD4E43D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4.9</w:t>
            </w:r>
          </w:p>
        </w:tc>
        <w:tc>
          <w:tcPr>
            <w:tcW w:w="1438" w:type="dxa"/>
          </w:tcPr>
          <w:p w14:paraId="2C03F0AA" w14:textId="08AC6D86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5</w:t>
            </w:r>
          </w:p>
        </w:tc>
        <w:tc>
          <w:tcPr>
            <w:tcW w:w="1659" w:type="dxa"/>
          </w:tcPr>
          <w:p w14:paraId="2E3472BD" w14:textId="10FBF4EF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  <w:r>
              <w:rPr>
                <w:iCs/>
              </w:rPr>
              <w:t>72.5</w:t>
            </w:r>
          </w:p>
        </w:tc>
        <w:tc>
          <w:tcPr>
            <w:tcW w:w="1660" w:type="dxa"/>
          </w:tcPr>
          <w:p w14:paraId="2D22935B" w14:textId="45BA76A5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美团</w:t>
            </w:r>
          </w:p>
        </w:tc>
      </w:tr>
      <w:tr w:rsidR="00777DB4" w14:paraId="11BAF069" w14:textId="77777777" w:rsidTr="00777DB4">
        <w:tc>
          <w:tcPr>
            <w:tcW w:w="2122" w:type="dxa"/>
          </w:tcPr>
          <w:p w14:paraId="010BD7F8" w14:textId="7414DCF5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美团打包与配送费</w:t>
            </w:r>
          </w:p>
        </w:tc>
        <w:tc>
          <w:tcPr>
            <w:tcW w:w="1417" w:type="dxa"/>
          </w:tcPr>
          <w:p w14:paraId="3E690396" w14:textId="6E21E832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  <w:r>
              <w:rPr>
                <w:iCs/>
              </w:rPr>
              <w:t>0+10.2</w:t>
            </w:r>
          </w:p>
        </w:tc>
        <w:tc>
          <w:tcPr>
            <w:tcW w:w="1438" w:type="dxa"/>
          </w:tcPr>
          <w:p w14:paraId="5DBB57B3" w14:textId="25D5C206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659" w:type="dxa"/>
          </w:tcPr>
          <w:p w14:paraId="77205AE5" w14:textId="5446983D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  <w:r>
              <w:rPr>
                <w:iCs/>
              </w:rPr>
              <w:t>0.2</w:t>
            </w:r>
          </w:p>
        </w:tc>
        <w:tc>
          <w:tcPr>
            <w:tcW w:w="1660" w:type="dxa"/>
          </w:tcPr>
          <w:p w14:paraId="2F4C0079" w14:textId="127917DA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美团</w:t>
            </w:r>
          </w:p>
        </w:tc>
      </w:tr>
      <w:tr w:rsidR="00777DB4" w14:paraId="205547B1" w14:textId="77777777" w:rsidTr="00777DB4">
        <w:tc>
          <w:tcPr>
            <w:tcW w:w="2122" w:type="dxa"/>
          </w:tcPr>
          <w:p w14:paraId="4BA5A670" w14:textId="1947AE46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.10</w:t>
            </w:r>
            <w:r>
              <w:rPr>
                <w:rFonts w:hint="eastAsia"/>
                <w:iCs/>
              </w:rPr>
              <w:t>周黑鸭总计</w:t>
            </w:r>
          </w:p>
        </w:tc>
        <w:tc>
          <w:tcPr>
            <w:tcW w:w="1417" w:type="dxa"/>
          </w:tcPr>
          <w:p w14:paraId="2CEEFCAB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438" w:type="dxa"/>
          </w:tcPr>
          <w:p w14:paraId="675FE7C3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59" w:type="dxa"/>
          </w:tcPr>
          <w:p w14:paraId="654B1428" w14:textId="3599A858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755.2</w:t>
            </w:r>
          </w:p>
        </w:tc>
        <w:tc>
          <w:tcPr>
            <w:tcW w:w="1660" w:type="dxa"/>
          </w:tcPr>
          <w:p w14:paraId="0C512717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</w:p>
        </w:tc>
      </w:tr>
    </w:tbl>
    <w:p w14:paraId="0854ED80" w14:textId="1033DC67" w:rsidR="00777DB4" w:rsidRDefault="00777DB4" w:rsidP="0018179B">
      <w:pPr>
        <w:ind w:firstLineChars="0" w:firstLine="0"/>
        <w:jc w:val="center"/>
        <w:rPr>
          <w:iCs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013"/>
        <w:gridCol w:w="1659"/>
        <w:gridCol w:w="1660"/>
      </w:tblGrid>
      <w:tr w:rsidR="00777DB4" w14:paraId="0A78DED1" w14:textId="77777777" w:rsidTr="00777DB4">
        <w:tc>
          <w:tcPr>
            <w:tcW w:w="2122" w:type="dxa"/>
          </w:tcPr>
          <w:p w14:paraId="4A85771C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项目</w:t>
            </w:r>
          </w:p>
        </w:tc>
        <w:tc>
          <w:tcPr>
            <w:tcW w:w="1842" w:type="dxa"/>
          </w:tcPr>
          <w:p w14:paraId="7D374522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单价</w:t>
            </w:r>
          </w:p>
        </w:tc>
        <w:tc>
          <w:tcPr>
            <w:tcW w:w="1013" w:type="dxa"/>
          </w:tcPr>
          <w:p w14:paraId="4C6432FF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数量</w:t>
            </w:r>
          </w:p>
        </w:tc>
        <w:tc>
          <w:tcPr>
            <w:tcW w:w="1659" w:type="dxa"/>
          </w:tcPr>
          <w:p w14:paraId="3B052E0A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总额</w:t>
            </w:r>
          </w:p>
        </w:tc>
        <w:tc>
          <w:tcPr>
            <w:tcW w:w="1660" w:type="dxa"/>
          </w:tcPr>
          <w:p w14:paraId="50C40176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</w:p>
        </w:tc>
      </w:tr>
      <w:tr w:rsidR="00777DB4" w14:paraId="43D878DC" w14:textId="77777777" w:rsidTr="00777DB4">
        <w:tc>
          <w:tcPr>
            <w:tcW w:w="2122" w:type="dxa"/>
          </w:tcPr>
          <w:p w14:paraId="5A08AE53" w14:textId="46655CD1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蔡林记热干面</w:t>
            </w:r>
          </w:p>
        </w:tc>
        <w:tc>
          <w:tcPr>
            <w:tcW w:w="1842" w:type="dxa"/>
          </w:tcPr>
          <w:p w14:paraId="1A147B0C" w14:textId="7C105A13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7.15/22.45/20.90</w:t>
            </w:r>
          </w:p>
        </w:tc>
        <w:tc>
          <w:tcPr>
            <w:tcW w:w="1013" w:type="dxa"/>
          </w:tcPr>
          <w:p w14:paraId="1EC14D7C" w14:textId="5971FDAF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  <w:r>
              <w:rPr>
                <w:iCs/>
              </w:rPr>
              <w:t>/3/3</w:t>
            </w:r>
          </w:p>
        </w:tc>
        <w:tc>
          <w:tcPr>
            <w:tcW w:w="1659" w:type="dxa"/>
          </w:tcPr>
          <w:p w14:paraId="78C64484" w14:textId="4D62E51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44.28</w:t>
            </w:r>
          </w:p>
        </w:tc>
        <w:tc>
          <w:tcPr>
            <w:tcW w:w="1660" w:type="dxa"/>
          </w:tcPr>
          <w:p w14:paraId="693F7E2D" w14:textId="7F12DB40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京东</w:t>
            </w:r>
          </w:p>
        </w:tc>
      </w:tr>
      <w:tr w:rsidR="00777DB4" w14:paraId="704671EB" w14:textId="77777777" w:rsidTr="00777DB4">
        <w:tc>
          <w:tcPr>
            <w:tcW w:w="2122" w:type="dxa"/>
          </w:tcPr>
          <w:p w14:paraId="62A17B11" w14:textId="3DA17F6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塑料碗筷</w:t>
            </w:r>
          </w:p>
        </w:tc>
        <w:tc>
          <w:tcPr>
            <w:tcW w:w="1842" w:type="dxa"/>
          </w:tcPr>
          <w:p w14:paraId="67FB31A3" w14:textId="63723129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9.90/5.71</w:t>
            </w:r>
          </w:p>
        </w:tc>
        <w:tc>
          <w:tcPr>
            <w:tcW w:w="1013" w:type="dxa"/>
          </w:tcPr>
          <w:p w14:paraId="2AAC1AB9" w14:textId="669DEF7D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iCs/>
              </w:rPr>
              <w:t>1/2</w:t>
            </w:r>
          </w:p>
        </w:tc>
        <w:tc>
          <w:tcPr>
            <w:tcW w:w="1659" w:type="dxa"/>
          </w:tcPr>
          <w:p w14:paraId="278A0340" w14:textId="70293D31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  <w:r>
              <w:rPr>
                <w:iCs/>
              </w:rPr>
              <w:t>1.32</w:t>
            </w:r>
          </w:p>
        </w:tc>
        <w:tc>
          <w:tcPr>
            <w:tcW w:w="1660" w:type="dxa"/>
          </w:tcPr>
          <w:p w14:paraId="74AB7222" w14:textId="5074077B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京东</w:t>
            </w:r>
          </w:p>
        </w:tc>
      </w:tr>
      <w:tr w:rsidR="00777DB4" w14:paraId="7B9A7FF7" w14:textId="77777777" w:rsidTr="00777DB4">
        <w:tc>
          <w:tcPr>
            <w:tcW w:w="2122" w:type="dxa"/>
          </w:tcPr>
          <w:p w14:paraId="598D300B" w14:textId="3527A948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芝麻酱、清油等佐料</w:t>
            </w:r>
          </w:p>
        </w:tc>
        <w:tc>
          <w:tcPr>
            <w:tcW w:w="1842" w:type="dxa"/>
          </w:tcPr>
          <w:p w14:paraId="1878F096" w14:textId="151F7BA9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0.77/13.86/14.18</w:t>
            </w:r>
          </w:p>
        </w:tc>
        <w:tc>
          <w:tcPr>
            <w:tcW w:w="1013" w:type="dxa"/>
          </w:tcPr>
          <w:p w14:paraId="72B2751E" w14:textId="67BCEF4A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/2/6</w:t>
            </w:r>
          </w:p>
        </w:tc>
        <w:tc>
          <w:tcPr>
            <w:tcW w:w="1659" w:type="dxa"/>
          </w:tcPr>
          <w:p w14:paraId="4343FCCE" w14:textId="3501FB2A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12.77+20.77</w:t>
            </w:r>
          </w:p>
        </w:tc>
        <w:tc>
          <w:tcPr>
            <w:tcW w:w="1660" w:type="dxa"/>
          </w:tcPr>
          <w:p w14:paraId="22463CE2" w14:textId="4E8FF853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京东</w:t>
            </w:r>
          </w:p>
        </w:tc>
      </w:tr>
      <w:tr w:rsidR="00777DB4" w14:paraId="6FF41A2A" w14:textId="77777777" w:rsidTr="00777DB4">
        <w:tc>
          <w:tcPr>
            <w:tcW w:w="2122" w:type="dxa"/>
          </w:tcPr>
          <w:p w14:paraId="712C2D13" w14:textId="67A35CCD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高压锅</w:t>
            </w:r>
          </w:p>
        </w:tc>
        <w:tc>
          <w:tcPr>
            <w:tcW w:w="1842" w:type="dxa"/>
          </w:tcPr>
          <w:p w14:paraId="46CA25F7" w14:textId="309F0743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59.80</w:t>
            </w:r>
          </w:p>
        </w:tc>
        <w:tc>
          <w:tcPr>
            <w:tcW w:w="1013" w:type="dxa"/>
          </w:tcPr>
          <w:p w14:paraId="541F5C81" w14:textId="77777777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59" w:type="dxa"/>
          </w:tcPr>
          <w:p w14:paraId="522CB0A8" w14:textId="27EFECD9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  <w:r>
              <w:rPr>
                <w:iCs/>
              </w:rPr>
              <w:t>59.80</w:t>
            </w:r>
          </w:p>
        </w:tc>
        <w:tc>
          <w:tcPr>
            <w:tcW w:w="1660" w:type="dxa"/>
          </w:tcPr>
          <w:p w14:paraId="1781F72C" w14:textId="0BB98651" w:rsidR="00777DB4" w:rsidRDefault="00777DB4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京东</w:t>
            </w:r>
          </w:p>
        </w:tc>
      </w:tr>
      <w:tr w:rsidR="00777DB4" w14:paraId="6F490F0A" w14:textId="77777777" w:rsidTr="00777DB4">
        <w:tc>
          <w:tcPr>
            <w:tcW w:w="2122" w:type="dxa"/>
          </w:tcPr>
          <w:p w14:paraId="6762758A" w14:textId="5E31D8CB" w:rsidR="00777DB4" w:rsidRDefault="0018179B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散装周黑鸭</w:t>
            </w:r>
          </w:p>
        </w:tc>
        <w:tc>
          <w:tcPr>
            <w:tcW w:w="1842" w:type="dxa"/>
          </w:tcPr>
          <w:p w14:paraId="47441E1A" w14:textId="533FD639" w:rsidR="00777DB4" w:rsidRDefault="0018179B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  <w:r>
              <w:rPr>
                <w:iCs/>
              </w:rPr>
              <w:t>1.13</w:t>
            </w:r>
          </w:p>
        </w:tc>
        <w:tc>
          <w:tcPr>
            <w:tcW w:w="1013" w:type="dxa"/>
          </w:tcPr>
          <w:p w14:paraId="1B43A5A9" w14:textId="7D1D775E" w:rsidR="00777DB4" w:rsidRDefault="0018179B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  <w:r>
              <w:rPr>
                <w:iCs/>
              </w:rPr>
              <w:t>0</w:t>
            </w:r>
          </w:p>
        </w:tc>
        <w:tc>
          <w:tcPr>
            <w:tcW w:w="1659" w:type="dxa"/>
          </w:tcPr>
          <w:p w14:paraId="0D37128C" w14:textId="7A4D9B2D" w:rsidR="00777DB4" w:rsidRDefault="0018179B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  <w:r>
              <w:rPr>
                <w:iCs/>
              </w:rPr>
              <w:t>11.30</w:t>
            </w:r>
          </w:p>
        </w:tc>
        <w:tc>
          <w:tcPr>
            <w:tcW w:w="1660" w:type="dxa"/>
          </w:tcPr>
          <w:p w14:paraId="14CF49A6" w14:textId="7E38419B" w:rsidR="00777DB4" w:rsidRDefault="0018179B" w:rsidP="0018179B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京东</w:t>
            </w:r>
          </w:p>
        </w:tc>
      </w:tr>
      <w:tr w:rsidR="007843D2" w14:paraId="2D775FB3" w14:textId="77777777" w:rsidTr="00777DB4">
        <w:tc>
          <w:tcPr>
            <w:tcW w:w="2122" w:type="dxa"/>
          </w:tcPr>
          <w:p w14:paraId="60D2D324" w14:textId="4472DC6B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现场饮品</w:t>
            </w:r>
          </w:p>
        </w:tc>
        <w:tc>
          <w:tcPr>
            <w:tcW w:w="1842" w:type="dxa"/>
          </w:tcPr>
          <w:p w14:paraId="12FAE41F" w14:textId="057ECDE4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</w:p>
        </w:tc>
        <w:tc>
          <w:tcPr>
            <w:tcW w:w="1013" w:type="dxa"/>
          </w:tcPr>
          <w:p w14:paraId="3E0E3D26" w14:textId="6CAD4F36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-</w:t>
            </w:r>
          </w:p>
        </w:tc>
        <w:tc>
          <w:tcPr>
            <w:tcW w:w="1659" w:type="dxa"/>
          </w:tcPr>
          <w:p w14:paraId="434CA402" w14:textId="4FC4AAF9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  <w:r>
              <w:rPr>
                <w:iCs/>
              </w:rPr>
              <w:t>0</w:t>
            </w:r>
          </w:p>
        </w:tc>
        <w:tc>
          <w:tcPr>
            <w:tcW w:w="1660" w:type="dxa"/>
          </w:tcPr>
          <w:p w14:paraId="6E3CCC52" w14:textId="46E00313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学校超市</w:t>
            </w:r>
          </w:p>
        </w:tc>
      </w:tr>
      <w:tr w:rsidR="007843D2" w14:paraId="69E793FB" w14:textId="77777777" w:rsidTr="00777DB4">
        <w:tc>
          <w:tcPr>
            <w:tcW w:w="2122" w:type="dxa"/>
          </w:tcPr>
          <w:p w14:paraId="579F1DE2" w14:textId="43EB2B16" w:rsidR="007843D2" w:rsidRDefault="007843D2" w:rsidP="007843D2">
            <w:pPr>
              <w:ind w:firstLineChars="0" w:firstLine="0"/>
              <w:rPr>
                <w:iCs/>
              </w:rPr>
            </w:pPr>
          </w:p>
        </w:tc>
        <w:tc>
          <w:tcPr>
            <w:tcW w:w="1842" w:type="dxa"/>
          </w:tcPr>
          <w:p w14:paraId="0E4A485D" w14:textId="03D0EA66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013" w:type="dxa"/>
          </w:tcPr>
          <w:p w14:paraId="52C6C26B" w14:textId="7B1C32AC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59" w:type="dxa"/>
          </w:tcPr>
          <w:p w14:paraId="2E1D6A46" w14:textId="70655935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60" w:type="dxa"/>
          </w:tcPr>
          <w:p w14:paraId="3982CC62" w14:textId="08C1083A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</w:tr>
      <w:tr w:rsidR="007843D2" w14:paraId="33B01C4B" w14:textId="77777777" w:rsidTr="00777DB4">
        <w:tc>
          <w:tcPr>
            <w:tcW w:w="2122" w:type="dxa"/>
          </w:tcPr>
          <w:p w14:paraId="7424EFDA" w14:textId="032B73B3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842" w:type="dxa"/>
          </w:tcPr>
          <w:p w14:paraId="48127F12" w14:textId="48825736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013" w:type="dxa"/>
          </w:tcPr>
          <w:p w14:paraId="08A1BF91" w14:textId="505B89A2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59" w:type="dxa"/>
          </w:tcPr>
          <w:p w14:paraId="403ED1FA" w14:textId="6FDEC5EA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60" w:type="dxa"/>
          </w:tcPr>
          <w:p w14:paraId="450A356B" w14:textId="0B191C8C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</w:tr>
      <w:tr w:rsidR="007843D2" w14:paraId="55048E07" w14:textId="77777777" w:rsidTr="00777DB4">
        <w:tc>
          <w:tcPr>
            <w:tcW w:w="2122" w:type="dxa"/>
          </w:tcPr>
          <w:p w14:paraId="063A3B99" w14:textId="4F9838E1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>
              <w:rPr>
                <w:rFonts w:hint="eastAsia"/>
                <w:iCs/>
              </w:rPr>
              <w:t>金额总计</w:t>
            </w:r>
          </w:p>
        </w:tc>
        <w:tc>
          <w:tcPr>
            <w:tcW w:w="1842" w:type="dxa"/>
          </w:tcPr>
          <w:p w14:paraId="030D019A" w14:textId="77777777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013" w:type="dxa"/>
          </w:tcPr>
          <w:p w14:paraId="25031A15" w14:textId="77777777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  <w:tc>
          <w:tcPr>
            <w:tcW w:w="1659" w:type="dxa"/>
          </w:tcPr>
          <w:p w14:paraId="030C66C2" w14:textId="154B38D8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  <w:r w:rsidRPr="007722FA">
              <w:rPr>
                <w:iCs/>
              </w:rPr>
              <w:t>4005.44</w:t>
            </w:r>
          </w:p>
        </w:tc>
        <w:tc>
          <w:tcPr>
            <w:tcW w:w="1660" w:type="dxa"/>
          </w:tcPr>
          <w:p w14:paraId="0DCEE3C4" w14:textId="77777777" w:rsidR="007843D2" w:rsidRDefault="007843D2" w:rsidP="007843D2">
            <w:pPr>
              <w:ind w:firstLineChars="0" w:firstLine="0"/>
              <w:jc w:val="center"/>
              <w:rPr>
                <w:iCs/>
              </w:rPr>
            </w:pPr>
          </w:p>
        </w:tc>
      </w:tr>
    </w:tbl>
    <w:p w14:paraId="309B2274" w14:textId="77777777" w:rsidR="00777DB4" w:rsidRDefault="00777DB4" w:rsidP="007843D2">
      <w:pPr>
        <w:ind w:firstLineChars="0" w:firstLine="0"/>
        <w:rPr>
          <w:iCs/>
        </w:rPr>
      </w:pPr>
    </w:p>
    <w:p w14:paraId="424DB2F2" w14:textId="25E3868E" w:rsidR="00BC2F33" w:rsidRPr="00777DB4" w:rsidRDefault="002C4426" w:rsidP="007843D2">
      <w:pPr>
        <w:ind w:firstLineChars="0" w:firstLine="0"/>
        <w:rPr>
          <w:rFonts w:hint="eastAsia"/>
          <w:iCs/>
        </w:rPr>
      </w:pPr>
      <w:r>
        <w:rPr>
          <w:rFonts w:hint="eastAsia"/>
          <w:iCs/>
        </w:rPr>
        <w:t>总计：</w:t>
      </w:r>
      <w:r>
        <w:rPr>
          <w:rFonts w:hint="eastAsia"/>
          <w:iCs/>
        </w:rPr>
        <w:t>4</w:t>
      </w:r>
      <w:r>
        <w:rPr>
          <w:iCs/>
        </w:rPr>
        <w:t>005.44</w:t>
      </w:r>
    </w:p>
    <w:sectPr w:rsidR="00BC2F33" w:rsidRPr="00777DB4" w:rsidSect="00D678A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footnotePr>
        <w:numRestart w:val="eachPage"/>
      </w:footnotePr>
      <w:pgSz w:w="11906" w:h="16838"/>
      <w:pgMar w:top="1440" w:right="1800" w:bottom="1440" w:left="1800" w:header="850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1CFF6" w14:textId="77777777" w:rsidR="004F760F" w:rsidRDefault="004F760F" w:rsidP="00620B3C">
      <w:pPr>
        <w:ind w:firstLine="480"/>
      </w:pPr>
      <w:r>
        <w:separator/>
      </w:r>
    </w:p>
  </w:endnote>
  <w:endnote w:type="continuationSeparator" w:id="0">
    <w:p w14:paraId="70655F5F" w14:textId="77777777" w:rsidR="004F760F" w:rsidRDefault="004F760F" w:rsidP="00620B3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7917D" w14:textId="77777777" w:rsidR="00662166" w:rsidRDefault="00662166">
    <w:pPr>
      <w:pStyle w:val="af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0840157"/>
      <w:docPartObj>
        <w:docPartGallery w:val="Page Numbers (Bottom of Page)"/>
        <w:docPartUnique/>
      </w:docPartObj>
    </w:sdtPr>
    <w:sdtContent>
      <w:p w14:paraId="00FC9B59" w14:textId="77777777" w:rsidR="00EE420E" w:rsidRPr="00D678A5" w:rsidRDefault="009C6C7A" w:rsidP="00620B3C">
        <w:pPr>
          <w:pStyle w:val="aff0"/>
          <w:ind w:firstLine="360"/>
        </w:pPr>
        <w:r w:rsidRPr="004C5830">
          <w:fldChar w:fldCharType="begin"/>
        </w:r>
        <w:r w:rsidRPr="004C5830">
          <w:instrText>PAGE   \* MERGEFORMAT</w:instrText>
        </w:r>
        <w:r w:rsidRPr="004C5830">
          <w:fldChar w:fldCharType="separate"/>
        </w:r>
        <w:r w:rsidRPr="004C5830">
          <w:rPr>
            <w:lang w:val="zh-CN"/>
          </w:rPr>
          <w:t>2</w:t>
        </w:r>
        <w:r w:rsidRPr="004C5830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EA7EF" w14:textId="77777777" w:rsidR="00662166" w:rsidRDefault="00662166">
    <w:pPr>
      <w:pStyle w:val="af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12664" w14:textId="77777777" w:rsidR="004F760F" w:rsidRDefault="004F760F" w:rsidP="00620B3C">
      <w:pPr>
        <w:ind w:firstLine="480"/>
      </w:pPr>
      <w:r>
        <w:separator/>
      </w:r>
    </w:p>
  </w:footnote>
  <w:footnote w:type="continuationSeparator" w:id="0">
    <w:p w14:paraId="168BB104" w14:textId="77777777" w:rsidR="004F760F" w:rsidRDefault="004F760F" w:rsidP="00620B3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E2D66" w14:textId="77777777" w:rsidR="00662166" w:rsidRDefault="00662166">
    <w:pPr>
      <w:pStyle w:val="af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70347" w14:textId="647D35E4" w:rsidR="00EE420E" w:rsidRPr="00D678A5" w:rsidRDefault="00000000" w:rsidP="00620B3C">
    <w:pPr>
      <w:pStyle w:val="af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F6B64" w14:textId="77777777" w:rsidR="00662166" w:rsidRDefault="00662166">
    <w:pPr>
      <w:pStyle w:val="af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2EEACD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4367DB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DE4EE2F8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108CC3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C8B09C6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286667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2EA4D25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ABAE97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16C1C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6AE951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DA873F3"/>
    <w:multiLevelType w:val="hybridMultilevel"/>
    <w:tmpl w:val="3EDCE89A"/>
    <w:lvl w:ilvl="0" w:tplc="837EEF5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E47397E"/>
    <w:multiLevelType w:val="hybridMultilevel"/>
    <w:tmpl w:val="86E69B3E"/>
    <w:lvl w:ilvl="0" w:tplc="BA6C4376">
      <w:start w:val="1"/>
      <w:numFmt w:val="japaneseCounting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6620332">
    <w:abstractNumId w:val="4"/>
  </w:num>
  <w:num w:numId="2" w16cid:durableId="1264265173">
    <w:abstractNumId w:val="5"/>
  </w:num>
  <w:num w:numId="3" w16cid:durableId="1685135906">
    <w:abstractNumId w:val="6"/>
  </w:num>
  <w:num w:numId="4" w16cid:durableId="51344073">
    <w:abstractNumId w:val="7"/>
  </w:num>
  <w:num w:numId="5" w16cid:durableId="32848394">
    <w:abstractNumId w:val="9"/>
  </w:num>
  <w:num w:numId="6" w16cid:durableId="1451431065">
    <w:abstractNumId w:val="0"/>
  </w:num>
  <w:num w:numId="7" w16cid:durableId="433593542">
    <w:abstractNumId w:val="1"/>
  </w:num>
  <w:num w:numId="8" w16cid:durableId="1035740573">
    <w:abstractNumId w:val="2"/>
  </w:num>
  <w:num w:numId="9" w16cid:durableId="978612895">
    <w:abstractNumId w:val="3"/>
  </w:num>
  <w:num w:numId="10" w16cid:durableId="1400251689">
    <w:abstractNumId w:val="8"/>
  </w:num>
  <w:num w:numId="11" w16cid:durableId="1609581323">
    <w:abstractNumId w:val="10"/>
  </w:num>
  <w:num w:numId="12" w16cid:durableId="452556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B4"/>
    <w:rsid w:val="00006253"/>
    <w:rsid w:val="00040B8E"/>
    <w:rsid w:val="000652B0"/>
    <w:rsid w:val="000E13FC"/>
    <w:rsid w:val="00100E1A"/>
    <w:rsid w:val="001546A3"/>
    <w:rsid w:val="001732B2"/>
    <w:rsid w:val="0018179B"/>
    <w:rsid w:val="001F03E9"/>
    <w:rsid w:val="002525E1"/>
    <w:rsid w:val="002566C3"/>
    <w:rsid w:val="00274506"/>
    <w:rsid w:val="002C4426"/>
    <w:rsid w:val="002E3ADD"/>
    <w:rsid w:val="002F1AFD"/>
    <w:rsid w:val="002F742A"/>
    <w:rsid w:val="003136F1"/>
    <w:rsid w:val="003B3F0F"/>
    <w:rsid w:val="003D4DA3"/>
    <w:rsid w:val="003E1C57"/>
    <w:rsid w:val="003E7C55"/>
    <w:rsid w:val="00434A2F"/>
    <w:rsid w:val="004703A2"/>
    <w:rsid w:val="0047671A"/>
    <w:rsid w:val="004F25AB"/>
    <w:rsid w:val="004F760F"/>
    <w:rsid w:val="00550870"/>
    <w:rsid w:val="00577CC7"/>
    <w:rsid w:val="005F51EE"/>
    <w:rsid w:val="006146A4"/>
    <w:rsid w:val="00620B3C"/>
    <w:rsid w:val="00623539"/>
    <w:rsid w:val="00624C78"/>
    <w:rsid w:val="00662166"/>
    <w:rsid w:val="00662B14"/>
    <w:rsid w:val="00693C76"/>
    <w:rsid w:val="006D77E2"/>
    <w:rsid w:val="006F48A1"/>
    <w:rsid w:val="006F7653"/>
    <w:rsid w:val="007665C3"/>
    <w:rsid w:val="007722FA"/>
    <w:rsid w:val="00777DB4"/>
    <w:rsid w:val="007843D2"/>
    <w:rsid w:val="007C10AE"/>
    <w:rsid w:val="007C1F45"/>
    <w:rsid w:val="007C4C12"/>
    <w:rsid w:val="007D4A1E"/>
    <w:rsid w:val="007E5A21"/>
    <w:rsid w:val="00803521"/>
    <w:rsid w:val="00850DC3"/>
    <w:rsid w:val="00864E2E"/>
    <w:rsid w:val="00931826"/>
    <w:rsid w:val="009363EF"/>
    <w:rsid w:val="00951978"/>
    <w:rsid w:val="0097155E"/>
    <w:rsid w:val="00991D13"/>
    <w:rsid w:val="009B46C7"/>
    <w:rsid w:val="009C6C7A"/>
    <w:rsid w:val="00A43F89"/>
    <w:rsid w:val="00AD421B"/>
    <w:rsid w:val="00AF5EDE"/>
    <w:rsid w:val="00B30A73"/>
    <w:rsid w:val="00BC2F33"/>
    <w:rsid w:val="00BE63DA"/>
    <w:rsid w:val="00D140C5"/>
    <w:rsid w:val="00D176A2"/>
    <w:rsid w:val="00D341C0"/>
    <w:rsid w:val="00D82C8D"/>
    <w:rsid w:val="00D8770C"/>
    <w:rsid w:val="00DA213C"/>
    <w:rsid w:val="00DC0CF4"/>
    <w:rsid w:val="00E378BC"/>
    <w:rsid w:val="00F831C4"/>
    <w:rsid w:val="00FA12F4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07EBE9"/>
  <w15:chartTrackingRefBased/>
  <w15:docId w15:val="{C7A8FD66-490C-1149-99BF-A66DA21E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 (正文 CS 字体)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521"/>
    <w:pPr>
      <w:spacing w:line="360" w:lineRule="auto"/>
      <w:ind w:firstLineChars="200" w:firstLine="200"/>
      <w:jc w:val="both"/>
    </w:pPr>
    <w:rPr>
      <w:rFonts w:cs="宋体"/>
    </w:rPr>
  </w:style>
  <w:style w:type="paragraph" w:styleId="1">
    <w:name w:val="heading 1"/>
    <w:basedOn w:val="a"/>
    <w:next w:val="a"/>
    <w:link w:val="10"/>
    <w:uiPriority w:val="9"/>
    <w:rsid w:val="001546A3"/>
    <w:pPr>
      <w:keepNext/>
      <w:keepLines/>
      <w:spacing w:before="340" w:after="330" w:line="578" w:lineRule="auto"/>
      <w:ind w:leftChars="100" w:left="100" w:rightChars="100" w:right="100"/>
      <w:outlineLvl w:val="0"/>
    </w:pPr>
    <w:rPr>
      <w:rFonts w:cs="Times New Roman (正文 CS 字体)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rsid w:val="002E3ADD"/>
    <w:pPr>
      <w:keepNext/>
      <w:keepLines/>
      <w:spacing w:before="260" w:after="260" w:line="416" w:lineRule="auto"/>
      <w:ind w:leftChars="100" w:left="100" w:rightChars="100" w:right="10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521"/>
    <w:pPr>
      <w:keepNext/>
      <w:keepLines/>
      <w:spacing w:before="280" w:after="290" w:line="376" w:lineRule="auto"/>
      <w:ind w:leftChars="100" w:left="100" w:rightChars="100" w:right="10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546A3"/>
    <w:rPr>
      <w:color w:val="808080"/>
    </w:rPr>
  </w:style>
  <w:style w:type="paragraph" w:styleId="a4">
    <w:name w:val="Title"/>
    <w:basedOn w:val="a"/>
    <w:next w:val="a"/>
    <w:link w:val="a5"/>
    <w:uiPriority w:val="10"/>
    <w:rsid w:val="001F03E9"/>
    <w:pPr>
      <w:spacing w:before="240" w:after="60"/>
      <w:ind w:leftChars="100" w:left="100" w:rightChars="100" w:right="10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546A3"/>
    <w:rPr>
      <w:b/>
      <w:bCs/>
      <w:kern w:val="44"/>
      <w:sz w:val="44"/>
      <w:szCs w:val="44"/>
    </w:rPr>
  </w:style>
  <w:style w:type="paragraph" w:customStyle="1" w:styleId="a6">
    <w:name w:val="二级标题"/>
    <w:next w:val="a"/>
    <w:qFormat/>
    <w:rsid w:val="00803521"/>
    <w:pPr>
      <w:spacing w:line="360" w:lineRule="auto"/>
    </w:pPr>
    <w:rPr>
      <w:sz w:val="30"/>
    </w:rPr>
  </w:style>
  <w:style w:type="paragraph" w:styleId="a7">
    <w:name w:val="No Spacing"/>
    <w:uiPriority w:val="1"/>
    <w:rsid w:val="002E3ADD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80352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2E3A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1F03E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Intense Quote"/>
    <w:aliases w:val="内建"/>
    <w:basedOn w:val="a"/>
    <w:next w:val="a"/>
    <w:link w:val="a9"/>
    <w:uiPriority w:val="30"/>
    <w:qFormat/>
    <w:rsid w:val="0080352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Chars="100" w:left="864" w:rightChars="100" w:right="864"/>
      <w:jc w:val="center"/>
    </w:pPr>
    <w:rPr>
      <w:rFonts w:cs="Times New Roman (正文 CS 字体)"/>
      <w:i/>
      <w:iCs/>
      <w:color w:val="4472C4" w:themeColor="accent1"/>
    </w:rPr>
  </w:style>
  <w:style w:type="character" w:customStyle="1" w:styleId="a9">
    <w:name w:val="明显引用 字符"/>
    <w:aliases w:val="内建 字符"/>
    <w:basedOn w:val="a0"/>
    <w:link w:val="a8"/>
    <w:uiPriority w:val="30"/>
    <w:rsid w:val="00803521"/>
    <w:rPr>
      <w:rFonts w:eastAsiaTheme="minorEastAsia"/>
      <w:i/>
      <w:iCs/>
      <w:color w:val="4472C4" w:themeColor="accent1"/>
    </w:rPr>
  </w:style>
  <w:style w:type="paragraph" w:customStyle="1" w:styleId="aa">
    <w:name w:val="三级标题"/>
    <w:next w:val="a"/>
    <w:qFormat/>
    <w:rsid w:val="00803521"/>
    <w:pPr>
      <w:spacing w:line="360" w:lineRule="auto"/>
    </w:pPr>
    <w:rPr>
      <w:sz w:val="28"/>
    </w:rPr>
  </w:style>
  <w:style w:type="paragraph" w:customStyle="1" w:styleId="ab">
    <w:name w:val="一级标题"/>
    <w:next w:val="a"/>
    <w:qFormat/>
    <w:rsid w:val="00803521"/>
    <w:pPr>
      <w:spacing w:line="360" w:lineRule="auto"/>
    </w:pPr>
    <w:rPr>
      <w:rFonts w:cs="宋体"/>
      <w:sz w:val="32"/>
    </w:rPr>
  </w:style>
  <w:style w:type="paragraph" w:styleId="ac">
    <w:name w:val="Subtitle"/>
    <w:basedOn w:val="a"/>
    <w:next w:val="a"/>
    <w:link w:val="ad"/>
    <w:uiPriority w:val="11"/>
    <w:rsid w:val="001F03E9"/>
    <w:pPr>
      <w:spacing w:before="240" w:after="60" w:line="312" w:lineRule="auto"/>
      <w:ind w:leftChars="100" w:left="100" w:rightChars="100" w:right="100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uiPriority w:val="11"/>
    <w:rsid w:val="001F03E9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e">
    <w:name w:val="Strong"/>
    <w:basedOn w:val="a0"/>
    <w:uiPriority w:val="22"/>
    <w:qFormat/>
    <w:rsid w:val="001F03E9"/>
    <w:rPr>
      <w:b/>
      <w:bCs/>
    </w:rPr>
  </w:style>
  <w:style w:type="paragraph" w:styleId="af">
    <w:name w:val="List Paragraph"/>
    <w:basedOn w:val="a"/>
    <w:uiPriority w:val="34"/>
    <w:rsid w:val="001F03E9"/>
    <w:pPr>
      <w:ind w:leftChars="100" w:left="100" w:rightChars="100" w:right="100" w:firstLine="420"/>
    </w:pPr>
    <w:rPr>
      <w:rFonts w:cs="Times New Roman (正文 CS 字体)"/>
    </w:rPr>
  </w:style>
  <w:style w:type="character" w:styleId="af0">
    <w:name w:val="Book Title"/>
    <w:basedOn w:val="a0"/>
    <w:uiPriority w:val="33"/>
    <w:rsid w:val="001F03E9"/>
    <w:rPr>
      <w:b/>
      <w:bCs/>
      <w:i/>
      <w:iCs/>
      <w:spacing w:val="5"/>
    </w:rPr>
  </w:style>
  <w:style w:type="character" w:styleId="af1">
    <w:name w:val="Subtle Emphasis"/>
    <w:basedOn w:val="a0"/>
    <w:uiPriority w:val="19"/>
    <w:rsid w:val="001F03E9"/>
    <w:rPr>
      <w:i/>
      <w:iCs/>
      <w:color w:val="404040" w:themeColor="text1" w:themeTint="BF"/>
    </w:rPr>
  </w:style>
  <w:style w:type="character" w:styleId="af2">
    <w:name w:val="Emphasis"/>
    <w:basedOn w:val="a0"/>
    <w:uiPriority w:val="20"/>
    <w:rsid w:val="001F03E9"/>
    <w:rPr>
      <w:i/>
      <w:iCs/>
    </w:rPr>
  </w:style>
  <w:style w:type="character" w:styleId="af3">
    <w:name w:val="Intense Emphasis"/>
    <w:basedOn w:val="a0"/>
    <w:uiPriority w:val="21"/>
    <w:rsid w:val="001F03E9"/>
    <w:rPr>
      <w:i/>
      <w:iCs/>
      <w:color w:val="4472C4" w:themeColor="accent1"/>
    </w:rPr>
  </w:style>
  <w:style w:type="paragraph" w:styleId="af4">
    <w:name w:val="Quote"/>
    <w:basedOn w:val="a"/>
    <w:next w:val="a"/>
    <w:link w:val="af5"/>
    <w:uiPriority w:val="29"/>
    <w:qFormat/>
    <w:rsid w:val="00803521"/>
    <w:pPr>
      <w:spacing w:before="200" w:after="160"/>
      <w:ind w:leftChars="100" w:left="864" w:rightChars="100" w:right="864"/>
      <w:jc w:val="center"/>
    </w:pPr>
    <w:rPr>
      <w:rFonts w:cs="Times New Roman (正文 CS 字体)"/>
      <w:i/>
      <w:iCs/>
      <w:color w:val="404040" w:themeColor="text1" w:themeTint="BF"/>
    </w:rPr>
  </w:style>
  <w:style w:type="character" w:customStyle="1" w:styleId="af5">
    <w:name w:val="引用 字符"/>
    <w:basedOn w:val="a0"/>
    <w:link w:val="af4"/>
    <w:uiPriority w:val="29"/>
    <w:rsid w:val="00803521"/>
    <w:rPr>
      <w:rFonts w:eastAsiaTheme="minorEastAsia"/>
      <w:i/>
      <w:iCs/>
      <w:color w:val="404040" w:themeColor="text1" w:themeTint="BF"/>
    </w:rPr>
  </w:style>
  <w:style w:type="character" w:styleId="af6">
    <w:name w:val="Intense Reference"/>
    <w:basedOn w:val="a0"/>
    <w:uiPriority w:val="32"/>
    <w:rsid w:val="001F03E9"/>
    <w:rPr>
      <w:b/>
      <w:bCs/>
      <w:smallCaps/>
      <w:color w:val="4472C4" w:themeColor="accent1"/>
      <w:spacing w:val="5"/>
    </w:rPr>
  </w:style>
  <w:style w:type="character" w:styleId="af7">
    <w:name w:val="Subtle Reference"/>
    <w:basedOn w:val="a0"/>
    <w:uiPriority w:val="31"/>
    <w:rsid w:val="001F03E9"/>
    <w:rPr>
      <w:smallCaps/>
      <w:color w:val="5A5A5A" w:themeColor="text1" w:themeTint="A5"/>
    </w:rPr>
  </w:style>
  <w:style w:type="table" w:styleId="af8">
    <w:name w:val="Table Grid"/>
    <w:basedOn w:val="a1"/>
    <w:uiPriority w:val="59"/>
    <w:rsid w:val="000E13FC"/>
    <w:rPr>
      <w:rFonts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footnote text"/>
    <w:basedOn w:val="a"/>
    <w:link w:val="afa"/>
    <w:uiPriority w:val="99"/>
    <w:semiHidden/>
    <w:unhideWhenUsed/>
    <w:rsid w:val="000E13FC"/>
    <w:pPr>
      <w:snapToGrid w:val="0"/>
    </w:pPr>
    <w:rPr>
      <w:sz w:val="18"/>
      <w:szCs w:val="18"/>
    </w:rPr>
  </w:style>
  <w:style w:type="character" w:customStyle="1" w:styleId="afa">
    <w:name w:val="脚注文本 字符"/>
    <w:basedOn w:val="a0"/>
    <w:link w:val="af9"/>
    <w:uiPriority w:val="99"/>
    <w:semiHidden/>
    <w:rsid w:val="000E13FC"/>
    <w:rPr>
      <w:rFonts w:asciiTheme="minorHAnsi" w:eastAsiaTheme="minorEastAsia" w:hAnsiTheme="minorHAnsi" w:cstheme="minorBidi"/>
      <w:sz w:val="18"/>
      <w:szCs w:val="18"/>
    </w:rPr>
  </w:style>
  <w:style w:type="character" w:styleId="afb">
    <w:name w:val="footnote reference"/>
    <w:basedOn w:val="a0"/>
    <w:uiPriority w:val="99"/>
    <w:semiHidden/>
    <w:unhideWhenUsed/>
    <w:rsid w:val="000E13FC"/>
    <w:rPr>
      <w:vertAlign w:val="superscript"/>
    </w:rPr>
  </w:style>
  <w:style w:type="paragraph" w:styleId="afc">
    <w:name w:val="caption"/>
    <w:basedOn w:val="a"/>
    <w:next w:val="a"/>
    <w:uiPriority w:val="35"/>
    <w:unhideWhenUsed/>
    <w:rsid w:val="000E13FC"/>
    <w:rPr>
      <w:rFonts w:asciiTheme="majorHAnsi" w:eastAsia="黑体" w:hAnsiTheme="majorHAnsi" w:cstheme="majorBidi"/>
      <w:sz w:val="20"/>
      <w:szCs w:val="20"/>
    </w:rPr>
  </w:style>
  <w:style w:type="paragraph" w:styleId="TOC">
    <w:name w:val="TOC Heading"/>
    <w:basedOn w:val="1"/>
    <w:next w:val="a"/>
    <w:uiPriority w:val="39"/>
    <w:unhideWhenUsed/>
    <w:rsid w:val="000E13FC"/>
    <w:pPr>
      <w:spacing w:before="240" w:after="0" w:line="259" w:lineRule="auto"/>
      <w:ind w:leftChars="0" w:left="0" w:rightChars="0" w:right="0"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E13FC"/>
  </w:style>
  <w:style w:type="paragraph" w:styleId="TOC2">
    <w:name w:val="toc 2"/>
    <w:basedOn w:val="a"/>
    <w:next w:val="a"/>
    <w:autoRedefine/>
    <w:uiPriority w:val="39"/>
    <w:unhideWhenUsed/>
    <w:rsid w:val="000E13FC"/>
    <w:pPr>
      <w:ind w:leftChars="200" w:left="420"/>
    </w:pPr>
  </w:style>
  <w:style w:type="character" w:styleId="afd">
    <w:name w:val="Hyperlink"/>
    <w:basedOn w:val="a0"/>
    <w:uiPriority w:val="99"/>
    <w:unhideWhenUsed/>
    <w:rsid w:val="000E13FC"/>
    <w:rPr>
      <w:color w:val="0563C1" w:themeColor="hyperlink"/>
      <w:u w:val="single"/>
    </w:rPr>
  </w:style>
  <w:style w:type="paragraph" w:styleId="afe">
    <w:name w:val="header"/>
    <w:basedOn w:val="a"/>
    <w:link w:val="aff"/>
    <w:uiPriority w:val="99"/>
    <w:unhideWhenUsed/>
    <w:rsid w:val="000E13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">
    <w:name w:val="页眉 字符"/>
    <w:basedOn w:val="a0"/>
    <w:link w:val="afe"/>
    <w:uiPriority w:val="99"/>
    <w:rsid w:val="000E13FC"/>
    <w:rPr>
      <w:rFonts w:asciiTheme="minorHAnsi" w:eastAsiaTheme="minorEastAsia" w:hAnsiTheme="minorHAnsi" w:cstheme="minorBidi"/>
      <w:sz w:val="18"/>
      <w:szCs w:val="18"/>
    </w:rPr>
  </w:style>
  <w:style w:type="paragraph" w:styleId="aff0">
    <w:name w:val="footer"/>
    <w:basedOn w:val="a"/>
    <w:link w:val="aff1"/>
    <w:uiPriority w:val="99"/>
    <w:unhideWhenUsed/>
    <w:rsid w:val="000E13F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1">
    <w:name w:val="页脚 字符"/>
    <w:basedOn w:val="a0"/>
    <w:link w:val="aff0"/>
    <w:uiPriority w:val="99"/>
    <w:rsid w:val="000E13FC"/>
    <w:rPr>
      <w:rFonts w:asciiTheme="minorHAnsi" w:eastAsiaTheme="minorEastAsia" w:hAnsiTheme="minorHAnsi" w:cstheme="minorBidi"/>
      <w:sz w:val="18"/>
      <w:szCs w:val="18"/>
    </w:rPr>
  </w:style>
  <w:style w:type="paragraph" w:styleId="aff2">
    <w:name w:val="Normal (Web)"/>
    <w:basedOn w:val="a"/>
    <w:uiPriority w:val="99"/>
    <w:semiHidden/>
    <w:unhideWhenUsed/>
    <w:rsid w:val="006F48A1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9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gif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tiEntropy/Library/Group%20Containers/UBF8T346G9.Office/User%20Content.localized/Templates.localized/&#31354;&#30333;.dotx" TargetMode="External"/></Relationships>
</file>

<file path=word/theme/theme1.xml><?xml version="1.0" encoding="utf-8"?>
<a:theme xmlns:a="http://schemas.openxmlformats.org/drawingml/2006/main" name="主题1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ntiEntropy">
      <a:majorFont>
        <a:latin typeface="Times New Roman"/>
        <a:ea typeface="SimSun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空白.dotx</Template>
  <TotalTime>44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烁</dc:creator>
  <cp:keywords/>
  <dc:description/>
  <cp:lastModifiedBy>周 烁</cp:lastModifiedBy>
  <cp:revision>34</cp:revision>
  <dcterms:created xsi:type="dcterms:W3CDTF">2023-03-11T13:44:00Z</dcterms:created>
  <dcterms:modified xsi:type="dcterms:W3CDTF">2023-03-16T14:33:00Z</dcterms:modified>
</cp:coreProperties>
</file>